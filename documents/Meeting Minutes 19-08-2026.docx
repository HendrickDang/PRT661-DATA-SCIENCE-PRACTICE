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4357E" w14:textId="77777777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65E8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DB2BC" id="Rectangle 1" o:spid="_x0000_s1026" alt="&quot;&quot;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2f0ee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720A03BE" w14:textId="77777777" w:rsidTr="00007D14">
        <w:tc>
          <w:tcPr>
            <w:tcW w:w="10080" w:type="dxa"/>
            <w:gridSpan w:val="2"/>
          </w:tcPr>
          <w:p w14:paraId="1DE4EAA2" w14:textId="77777777" w:rsidR="00A84617" w:rsidRPr="00797F60" w:rsidRDefault="00637128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9E937269D5B74CFF8C97147AD425D433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4ADCA214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053E8763" w14:textId="77777777" w:rsidR="00A84617" w:rsidRPr="00184799" w:rsidRDefault="00637128" w:rsidP="00007D14">
            <w:pPr>
              <w:pStyle w:val="Subtitle"/>
            </w:pPr>
            <w:sdt>
              <w:sdtPr>
                <w:id w:val="-1190911439"/>
                <w:placeholder>
                  <w:docPart w:val="6F730489E1BB4F36BAC22E744CA9165F"/>
                </w:placeholder>
                <w:temporary/>
                <w:showingPlcHdr/>
                <w15:appearance w15:val="hidden"/>
              </w:sdtPr>
              <w:sdtEndPr/>
              <w:sdtContent>
                <w:r w:rsidR="00A84617">
                  <w:t>admin meeting</w:t>
                </w:r>
              </w:sdtContent>
            </w:sdt>
          </w:p>
        </w:tc>
      </w:tr>
      <w:tr w:rsidR="00A84617" w:rsidRPr="00184799" w14:paraId="1DD86EB7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0D42AD30" w14:textId="77777777" w:rsidR="00A84617" w:rsidRPr="00876655" w:rsidRDefault="00637128" w:rsidP="00876655">
            <w:sdt>
              <w:sdtPr>
                <w:id w:val="-1327819981"/>
                <w:placeholder>
                  <w:docPart w:val="5B2A77198452448C9160146C6A2C40E6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1FACEB2" w14:textId="109F88B8" w:rsidR="00A84617" w:rsidRPr="00C021A3" w:rsidRDefault="005262D1" w:rsidP="00876655">
            <w:r>
              <w:t>19/08/2026</w:t>
            </w:r>
          </w:p>
        </w:tc>
      </w:tr>
      <w:tr w:rsidR="00A84617" w:rsidRPr="00184799" w14:paraId="5F6EF364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131C131D" w14:textId="77777777" w:rsidR="00A84617" w:rsidRPr="00876655" w:rsidRDefault="00637128" w:rsidP="00876655">
            <w:sdt>
              <w:sdtPr>
                <w:id w:val="1162287983"/>
                <w:placeholder>
                  <w:docPart w:val="0E234019869B4A95AF591AAB301C60B9"/>
                </w:placeholder>
                <w:temporary/>
                <w:showingPlcHdr/>
                <w15:appearance w15:val="hidden"/>
              </w:sdtPr>
              <w:sdtEndPr/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3715EE97" w14:textId="77777777" w:rsidR="00A84617" w:rsidRPr="00C021A3" w:rsidRDefault="00637128" w:rsidP="00876655">
            <w:sdt>
              <w:sdtPr>
                <w:id w:val="1800333049"/>
                <w:placeholder>
                  <w:docPart w:val="2C5E96F9117B49DD99A529F330D489AE"/>
                </w:placeholder>
                <w:temporary/>
                <w:showingPlcHdr/>
                <w15:appearance w15:val="hidden"/>
              </w:sdtPr>
              <w:sdtEndPr/>
              <w:sdtContent>
                <w:r w:rsidR="00A84617">
                  <w:t>2:15</w:t>
                </w:r>
                <w:r w:rsidR="00A84617" w:rsidRPr="00C021A3">
                  <w:t xml:space="preserve"> PM</w:t>
                </w:r>
                <w:r w:rsidR="00A84617">
                  <w:t xml:space="preserve"> </w:t>
                </w:r>
              </w:sdtContent>
            </w:sdt>
            <w:r w:rsidR="00A84617">
              <w:t xml:space="preserve"> </w:t>
            </w:r>
          </w:p>
        </w:tc>
      </w:tr>
    </w:tbl>
    <w:p w14:paraId="3A9CB74D" w14:textId="77777777" w:rsidR="00A84617" w:rsidRDefault="00A84617" w:rsidP="00A84617"/>
    <w:p w14:paraId="2930EA6D" w14:textId="77777777" w:rsidR="00FE576D" w:rsidRDefault="00637128" w:rsidP="00184799">
      <w:pPr>
        <w:pStyle w:val="Heading1"/>
      </w:pPr>
      <w:sdt>
        <w:sdtPr>
          <w:id w:val="1502162795"/>
          <w:placeholder>
            <w:docPart w:val="BDF0632043BE4C5D8E62A8AD131853A9"/>
          </w:placeholder>
          <w:temporary/>
          <w:showingPlcHdr/>
          <w15:appearance w15:val="hidden"/>
        </w:sdtPr>
        <w:sdtEndPr/>
        <w:sdtContent>
          <w:r w:rsidR="00591AB5">
            <w:t>In attendance</w:t>
          </w:r>
        </w:sdtContent>
      </w:sdt>
    </w:p>
    <w:p w14:paraId="549E2F30" w14:textId="50FF6D53" w:rsidR="00FE576D" w:rsidRDefault="005262D1">
      <w:r>
        <w:t>Thomas Tran, Hendrick Dang, Will Nguyen, Emma Tran</w:t>
      </w:r>
    </w:p>
    <w:p w14:paraId="03E83429" w14:textId="7E25C702" w:rsidR="005262D1" w:rsidRPr="005262D1" w:rsidRDefault="005262D1" w:rsidP="005262D1">
      <w:pPr>
        <w:pStyle w:val="Heading1"/>
      </w:pPr>
      <w:r>
        <w:t>Topic discussed</w:t>
      </w:r>
    </w:p>
    <w:p w14:paraId="7A857E10" w14:textId="730F5E16" w:rsidR="00591AB5" w:rsidRDefault="005262D1" w:rsidP="00591AB5">
      <w:r>
        <w:t>The datasets will be merged based on the locations</w:t>
      </w:r>
    </w:p>
    <w:p w14:paraId="2DCFCDB4" w14:textId="3EC44996" w:rsidR="005262D1" w:rsidRDefault="005262D1" w:rsidP="00591AB5">
      <w:r>
        <w:t xml:space="preserve">Task allocated: </w:t>
      </w:r>
    </w:p>
    <w:p w14:paraId="60776BE2" w14:textId="36FEBC15" w:rsidR="005262D1" w:rsidRDefault="005262D1" w:rsidP="00591AB5">
      <w:r>
        <w:t>Will: Write ingest and cleaning code</w:t>
      </w:r>
    </w:p>
    <w:p w14:paraId="4F3A92EF" w14:textId="024EECA5" w:rsidR="005262D1" w:rsidRDefault="005262D1" w:rsidP="00591AB5">
      <w:r>
        <w:t>Emma: Merge datasets and write report</w:t>
      </w:r>
    </w:p>
    <w:p w14:paraId="2CFD0C38" w14:textId="26B18934" w:rsidR="005262D1" w:rsidRDefault="005262D1" w:rsidP="00591AB5">
      <w:r>
        <w:t>Team: Review and improve the code</w:t>
      </w:r>
    </w:p>
    <w:p w14:paraId="4B0E4BF0" w14:textId="47154BB4" w:rsidR="00A84617" w:rsidRDefault="005262D1" w:rsidP="005262D1">
      <w:r>
        <w:t>Thomas: Update previous report</w:t>
      </w:r>
    </w:p>
    <w:p w14:paraId="7E840D8D" w14:textId="77777777" w:rsidR="00FE576D" w:rsidRDefault="00637128" w:rsidP="00A84617">
      <w:pPr>
        <w:pStyle w:val="Heading1"/>
      </w:pPr>
      <w:sdt>
        <w:sdtPr>
          <w:id w:val="188813862"/>
          <w:placeholder>
            <w:docPart w:val="36E6C9EF678249CD974BB52B72EC07BF"/>
          </w:placeholder>
          <w:temporary/>
          <w:showingPlcHdr/>
          <w15:appearance w15:val="hidden"/>
        </w:sdtPr>
        <w:sdtEndPr/>
        <w:sdtContent>
          <w:r w:rsidR="00A84617">
            <w:t>Next meeting</w:t>
          </w:r>
        </w:sdtContent>
      </w:sdt>
      <w:r w:rsidR="00772E3C">
        <w:t xml:space="preserve"> </w:t>
      </w:r>
    </w:p>
    <w:p w14:paraId="0C7FA70E" w14:textId="5F136398" w:rsidR="00876655" w:rsidRPr="00876655" w:rsidRDefault="005262D1" w:rsidP="005262D1">
      <w:pPr>
        <w:pStyle w:val="Heading2"/>
        <w:rPr>
          <w:szCs w:val="24"/>
        </w:rPr>
      </w:pPr>
      <w:r>
        <w:t>Next meeting will be held on 25/08/2026</w:t>
      </w:r>
      <w:r w:rsidR="00772E3C">
        <w:t xml:space="preserve"> </w:t>
      </w: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1F369" w14:textId="77777777" w:rsidR="00637128" w:rsidRDefault="00637128">
      <w:r>
        <w:separator/>
      </w:r>
    </w:p>
  </w:endnote>
  <w:endnote w:type="continuationSeparator" w:id="0">
    <w:p w14:paraId="33603798" w14:textId="77777777" w:rsidR="00637128" w:rsidRDefault="00637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CF4EE" w14:textId="77777777" w:rsidR="00637128" w:rsidRDefault="00637128">
      <w:r>
        <w:separator/>
      </w:r>
    </w:p>
  </w:footnote>
  <w:footnote w:type="continuationSeparator" w:id="0">
    <w:p w14:paraId="7D6BDF81" w14:textId="77777777" w:rsidR="00637128" w:rsidRDefault="00637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1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A023D"/>
    <w:rsid w:val="004D5988"/>
    <w:rsid w:val="004F4532"/>
    <w:rsid w:val="00506542"/>
    <w:rsid w:val="00512149"/>
    <w:rsid w:val="005262D1"/>
    <w:rsid w:val="0058206D"/>
    <w:rsid w:val="00591AB5"/>
    <w:rsid w:val="005D2056"/>
    <w:rsid w:val="00611B78"/>
    <w:rsid w:val="006150B0"/>
    <w:rsid w:val="00624148"/>
    <w:rsid w:val="00635577"/>
    <w:rsid w:val="00637128"/>
    <w:rsid w:val="00655F6F"/>
    <w:rsid w:val="00684306"/>
    <w:rsid w:val="006E7385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D3D0A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D87275"/>
  <w15:chartTrackingRefBased/>
  <w15:docId w15:val="{9F5ACB3E-D4AE-4719-A7DE-70BDD1EB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41E6E8074DEF4D8CB05780DFB0C61D54">
    <w:name w:val="41E6E8074DEF4D8CB05780DFB0C61D54"/>
    <w:rsid w:val="005262D1"/>
    <w:pPr>
      <w:spacing w:before="0" w:after="160" w:line="278" w:lineRule="auto"/>
    </w:pPr>
    <w:rPr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nh%20Tran\AppData\Roaming\Microsoft\Templates\Classic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937269D5B74CFF8C97147AD425D4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87824-A9BE-4035-8C18-FFE4808E47EA}"/>
      </w:docPartPr>
      <w:docPartBody>
        <w:p w:rsidR="0008314A" w:rsidRDefault="0008314A">
          <w:pPr>
            <w:pStyle w:val="9E937269D5B74CFF8C97147AD425D433"/>
          </w:pPr>
          <w:r w:rsidRPr="00797F60">
            <w:t>meeting Minutes</w:t>
          </w:r>
        </w:p>
      </w:docPartBody>
    </w:docPart>
    <w:docPart>
      <w:docPartPr>
        <w:name w:val="6F730489E1BB4F36BAC22E744CA91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74E6C-48A9-4EB3-B8D5-BAE130BA1976}"/>
      </w:docPartPr>
      <w:docPartBody>
        <w:p w:rsidR="0008314A" w:rsidRDefault="0008314A">
          <w:pPr>
            <w:pStyle w:val="6F730489E1BB4F36BAC22E744CA9165F"/>
          </w:pPr>
          <w:r>
            <w:t>admin meeting</w:t>
          </w:r>
        </w:p>
      </w:docPartBody>
    </w:docPart>
    <w:docPart>
      <w:docPartPr>
        <w:name w:val="5B2A77198452448C9160146C6A2C40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B80A-0BBA-431E-B9FF-EEC6BC424960}"/>
      </w:docPartPr>
      <w:docPartBody>
        <w:p w:rsidR="0008314A" w:rsidRDefault="0008314A">
          <w:pPr>
            <w:pStyle w:val="5B2A77198452448C9160146C6A2C40E6"/>
          </w:pPr>
          <w:r w:rsidRPr="00876655">
            <w:t>Date:</w:t>
          </w:r>
        </w:p>
      </w:docPartBody>
    </w:docPart>
    <w:docPart>
      <w:docPartPr>
        <w:name w:val="0E234019869B4A95AF591AAB301C6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398D0-8DC8-4469-B1F9-914CD132A1DB}"/>
      </w:docPartPr>
      <w:docPartBody>
        <w:p w:rsidR="0008314A" w:rsidRDefault="0008314A">
          <w:pPr>
            <w:pStyle w:val="0E234019869B4A95AF591AAB301C60B9"/>
          </w:pPr>
          <w:r w:rsidRPr="00876655">
            <w:t xml:space="preserve">Time: </w:t>
          </w:r>
        </w:p>
      </w:docPartBody>
    </w:docPart>
    <w:docPart>
      <w:docPartPr>
        <w:name w:val="2C5E96F9117B49DD99A529F330D48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079C0-523F-4303-A2E6-B615E6A72374}"/>
      </w:docPartPr>
      <w:docPartBody>
        <w:p w:rsidR="0008314A" w:rsidRDefault="0008314A">
          <w:pPr>
            <w:pStyle w:val="2C5E96F9117B49DD99A529F330D489AE"/>
          </w:pPr>
          <w:r>
            <w:t>2:15</w:t>
          </w:r>
          <w:r w:rsidRPr="00C021A3">
            <w:t xml:space="preserve"> PM</w:t>
          </w:r>
          <w:r>
            <w:t xml:space="preserve"> </w:t>
          </w:r>
        </w:p>
      </w:docPartBody>
    </w:docPart>
    <w:docPart>
      <w:docPartPr>
        <w:name w:val="BDF0632043BE4C5D8E62A8AD13185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B7DD8-69E5-4FD9-B560-BEBA2CDD9606}"/>
      </w:docPartPr>
      <w:docPartBody>
        <w:p w:rsidR="0008314A" w:rsidRDefault="0008314A">
          <w:pPr>
            <w:pStyle w:val="BDF0632043BE4C5D8E62A8AD131853A9"/>
          </w:pPr>
          <w:r>
            <w:t>In attendance</w:t>
          </w:r>
        </w:p>
      </w:docPartBody>
    </w:docPart>
    <w:docPart>
      <w:docPartPr>
        <w:name w:val="36E6C9EF678249CD974BB52B72EC0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902D6-1056-4DAC-90D0-6719BED812C2}"/>
      </w:docPartPr>
      <w:docPartBody>
        <w:p w:rsidR="0008314A" w:rsidRDefault="0008314A">
          <w:pPr>
            <w:pStyle w:val="36E6C9EF678249CD974BB52B72EC07BF"/>
          </w:pPr>
          <w:r>
            <w:t>Next meeting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4A"/>
    <w:rsid w:val="0008314A"/>
    <w:rsid w:val="004A023D"/>
    <w:rsid w:val="006E7385"/>
    <w:rsid w:val="007A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E937269D5B74CFF8C97147AD425D433">
    <w:name w:val="9E937269D5B74CFF8C97147AD425D433"/>
  </w:style>
  <w:style w:type="paragraph" w:customStyle="1" w:styleId="6F730489E1BB4F36BAC22E744CA9165F">
    <w:name w:val="6F730489E1BB4F36BAC22E744CA9165F"/>
  </w:style>
  <w:style w:type="paragraph" w:customStyle="1" w:styleId="5B2A77198452448C9160146C6A2C40E6">
    <w:name w:val="5B2A77198452448C9160146C6A2C40E6"/>
  </w:style>
  <w:style w:type="paragraph" w:customStyle="1" w:styleId="0E234019869B4A95AF591AAB301C60B9">
    <w:name w:val="0E234019869B4A95AF591AAB301C60B9"/>
  </w:style>
  <w:style w:type="paragraph" w:customStyle="1" w:styleId="2C5E96F9117B49DD99A529F330D489AE">
    <w:name w:val="2C5E96F9117B49DD99A529F330D489AE"/>
  </w:style>
  <w:style w:type="paragraph" w:customStyle="1" w:styleId="BDF0632043BE4C5D8E62A8AD131853A9">
    <w:name w:val="BDF0632043BE4C5D8E62A8AD131853A9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0E2841" w:themeColor="text2"/>
      <w:kern w:val="0"/>
      <w:sz w:val="22"/>
      <w:szCs w:val="21"/>
      <w:lang w:eastAsia="ja-JP"/>
      <w14:ligatures w14:val="none"/>
    </w:rPr>
  </w:style>
  <w:style w:type="paragraph" w:customStyle="1" w:styleId="36E6C9EF678249CD974BB52B72EC07BF">
    <w:name w:val="36E6C9EF678249CD974BB52B72EC07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53AAF810A5004EB86412DB4B144479" ma:contentTypeVersion="10" ma:contentTypeDescription="Create a new document." ma:contentTypeScope="" ma:versionID="b95b5a4b139d654eb7eb59c3e9d98b29">
  <xsd:schema xmlns:xsd="http://www.w3.org/2001/XMLSchema" xmlns:xs="http://www.w3.org/2001/XMLSchema" xmlns:p="http://schemas.microsoft.com/office/2006/metadata/properties" xmlns:ns3="f659e51b-e90d-4e8c-af88-58c8a5591d0b" targetNamespace="http://schemas.microsoft.com/office/2006/metadata/properties" ma:root="true" ma:fieldsID="3ead577585ca78d6b53682c140ff5b75" ns3:_="">
    <xsd:import namespace="f659e51b-e90d-4e8c-af88-58c8a5591d0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e51b-e90d-4e8c-af88-58c8a5591d0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9e51b-e90d-4e8c-af88-58c8a5591d0b" xsi:nil="true"/>
  </documentManagement>
</p:properties>
</file>

<file path=customXml/itemProps1.xml><?xml version="1.0" encoding="utf-8"?>
<ds:datastoreItem xmlns:ds="http://schemas.openxmlformats.org/officeDocument/2006/customXml" ds:itemID="{38EA4F41-9BE0-4100-9577-85192FAAF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9e51b-e90d-4e8c-af88-58c8a5591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DFD6F9-5CD7-4550-8D85-2614CDE723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9BCE19-D873-48E7-8AA1-A7C6AF30928E}">
  <ds:schemaRefs>
    <ds:schemaRef ds:uri="http://schemas.microsoft.com/office/2006/metadata/properties"/>
    <ds:schemaRef ds:uri="http://schemas.microsoft.com/office/infopath/2007/PartnerControls"/>
    <ds:schemaRef ds:uri="f659e51b-e90d-4e8c-af88-58c8a5591d0b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minutes</Template>
  <TotalTime>2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 Nhat Minh Tran</dc:creator>
  <cp:lastModifiedBy>Le Nhat Minh Tran</cp:lastModifiedBy>
  <cp:revision>2</cp:revision>
  <dcterms:created xsi:type="dcterms:W3CDTF">2026-08-19T06:31:00Z</dcterms:created>
  <dcterms:modified xsi:type="dcterms:W3CDTF">2026-08-19T06:31:00Z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0x010100AB53AAF810A5004EB86412DB4B144479</vt:lpwstr>
  </property>
  <property fmtid="{D5CDD505-2E9C-101B-9397-08002B2CF9AE}" pid="3" name="GrammarlyDocumentId">
    <vt:lpwstr>100a3de1-e51a-474b-82ee-494c19a5efba</vt:lpwstr>
  </property>
</Properties>
</file>